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77E9" w:rsidRDefault="00D077E9" w:rsidP="00D70D02">
      <w:r>
        <w:rPr>
          <w:noProof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Picture 1" descr="street view with city buildings, market and street s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E81C4ED" wp14:editId="436C7204">
                      <wp:extent cx="3528695" cy="168592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6859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077E9" w:rsidRPr="00BA5505" w:rsidRDefault="00BA5505" w:rsidP="00D077E9">
                                  <w:pPr>
                                    <w:pStyle w:val="Title"/>
                                    <w:rPr>
                                      <w:sz w:val="56"/>
                                    </w:rPr>
                                  </w:pPr>
                                  <w:r w:rsidRPr="00BA5505">
                                    <w:rPr>
                                      <w:sz w:val="56"/>
                                    </w:rPr>
                                    <w:t>Foursquare Battle of Delhi</w:t>
                                  </w:r>
                                  <w:r w:rsidR="0027432F">
                                    <w:rPr>
                                      <w:sz w:val="56"/>
                                    </w:rPr>
                                    <w:t>, India</w:t>
                                  </w:r>
                                </w:p>
                                <w:p w:rsidR="00D077E9" w:rsidRPr="00BA5505" w:rsidRDefault="00D077E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56"/>
                                    </w:rPr>
                                  </w:pPr>
                                  <w:r w:rsidRPr="00BA5505">
                                    <w:rPr>
                                      <w:sz w:val="56"/>
                                    </w:rPr>
                                    <w:t>20</w:t>
                                  </w:r>
                                  <w:r w:rsidR="00BA5505">
                                    <w:rPr>
                                      <w:sz w:val="56"/>
                                    </w:rPr>
                                    <w:t>20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3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" filled="f" stroked="f" strokeweight=".5pt">
                      <v:textbox>
                        <w:txbxContent>
                          <w:p w:rsidR="00D077E9" w:rsidRPr="00BA5505" w:rsidRDefault="00BA5505" w:rsidP="00D077E9">
                            <w:pPr>
                              <w:pStyle w:val="Title"/>
                              <w:rPr>
                                <w:sz w:val="56"/>
                              </w:rPr>
                            </w:pPr>
                            <w:r w:rsidRPr="00BA5505">
                              <w:rPr>
                                <w:sz w:val="56"/>
                              </w:rPr>
                              <w:t>Foursquare Battle of Delhi</w:t>
                            </w:r>
                            <w:r w:rsidR="0027432F">
                              <w:rPr>
                                <w:sz w:val="56"/>
                              </w:rPr>
                              <w:t>, India</w:t>
                            </w:r>
                          </w:p>
                          <w:p w:rsidR="00D077E9" w:rsidRPr="00BA5505" w:rsidRDefault="00D077E9" w:rsidP="00D077E9">
                            <w:pPr>
                              <w:pStyle w:val="Title"/>
                              <w:spacing w:after="0"/>
                              <w:rPr>
                                <w:sz w:val="56"/>
                              </w:rPr>
                            </w:pPr>
                            <w:r w:rsidRPr="00BA5505">
                              <w:rPr>
                                <w:sz w:val="56"/>
                              </w:rPr>
                              <w:t>20</w:t>
                            </w:r>
                            <w:r w:rsidR="00BA5505">
                              <w:rPr>
                                <w:sz w:val="56"/>
                              </w:rPr>
                              <w:t>20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D077E9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25EECF4" wp14:editId="7EB51CE3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864E170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D077E9">
            <w:pPr>
              <w:rPr>
                <w:noProof/>
              </w:rPr>
            </w:pPr>
          </w:p>
        </w:tc>
      </w:tr>
      <w:tr w:rsidR="00D077E9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189597567F81486595156D57CA11B330"/>
              </w:placeholder>
              <w15:appearance w15:val="hidden"/>
            </w:sdtPr>
            <w:sdtEndPr/>
            <w:sdtContent>
              <w:p w:rsidR="00D077E9" w:rsidRDefault="00D077E9" w:rsidP="00D077E9">
                <w:r w:rsidRPr="00D86945">
                  <w:rPr>
                    <w:rStyle w:val="SubtitleChar"/>
                    <w:b w:val="0"/>
                  </w:rPr>
                  <w:fldChar w:fldCharType="begin"/>
                </w:r>
                <w:r w:rsidRPr="00D86945">
                  <w:rPr>
                    <w:rStyle w:val="SubtitleChar"/>
                    <w:b w:val="0"/>
                  </w:rPr>
                  <w:instrText xml:space="preserve"> DATE  \@ "MMMM d"  \* MERGEFORMAT </w:instrText>
                </w:r>
                <w:r w:rsidRPr="00D86945">
                  <w:rPr>
                    <w:rStyle w:val="SubtitleChar"/>
                    <w:b w:val="0"/>
                  </w:rPr>
                  <w:fldChar w:fldCharType="separate"/>
                </w:r>
                <w:r w:rsidR="008B46D1">
                  <w:rPr>
                    <w:rStyle w:val="SubtitleChar"/>
                    <w:b w:val="0"/>
                    <w:noProof/>
                  </w:rPr>
                  <w:t>May 27</w:t>
                </w:r>
                <w:r w:rsidRPr="00D86945">
                  <w:rPr>
                    <w:rStyle w:val="SubtitleChar"/>
                    <w:b w:val="0"/>
                  </w:rPr>
                  <w:fldChar w:fldCharType="end"/>
                </w:r>
              </w:p>
            </w:sdtContent>
          </w:sdt>
          <w:p w:rsidR="00D077E9" w:rsidRDefault="00D077E9" w:rsidP="00D077E9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BFB4F8A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D077E9" w:rsidP="00D077E9">
            <w:pPr>
              <w:rPr>
                <w:noProof/>
                <w:sz w:val="10"/>
                <w:szCs w:val="10"/>
              </w:rPr>
            </w:pPr>
          </w:p>
          <w:p w:rsidR="00D077E9" w:rsidRDefault="00A511EB" w:rsidP="00D077E9">
            <w:sdt>
              <w:sdtPr>
                <w:id w:val="-1740469667"/>
                <w:placeholder>
                  <w:docPart w:val="A67AB20EC94442C2ABD67BA46E457076"/>
                </w:placeholder>
                <w:showingPlcHdr/>
                <w15:appearance w15:val="hidden"/>
              </w:sdtPr>
              <w:sdtEndPr/>
              <w:sdtContent>
                <w:r w:rsidR="00BA5505">
                  <w:t>COMPANY NAME</w:t>
                </w:r>
              </w:sdtContent>
            </w:sdt>
          </w:p>
          <w:p w:rsidR="00D077E9" w:rsidRDefault="00D077E9" w:rsidP="00D077E9">
            <w:r w:rsidRPr="00B231E5">
              <w:t>Authored by:</w:t>
            </w:r>
            <w:r>
              <w:t xml:space="preserve"> </w:t>
            </w:r>
            <w:sdt>
              <w:sdtPr>
                <w:alias w:val="Your Name"/>
                <w:tag w:val="Your Name"/>
                <w:id w:val="-180584491"/>
                <w:placeholder>
                  <w:docPart w:val="18EED0BA43EE45DD8A2EE35E4AE8A41D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BA5505">
                  <w:t>KT</w:t>
                </w:r>
              </w:sdtContent>
            </w:sdt>
          </w:p>
          <w:p w:rsidR="00D077E9" w:rsidRPr="00D86945" w:rsidRDefault="00D077E9" w:rsidP="00D077E9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D077E9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3F90553A">
                <wp:simplePos x="0" y="0"/>
                <wp:positionH relativeFrom="column">
                  <wp:posOffset>-746975</wp:posOffset>
                </wp:positionH>
                <wp:positionV relativeFrom="page">
                  <wp:posOffset>6670040</wp:posOffset>
                </wp:positionV>
                <wp:extent cx="7760970" cy="3374390"/>
                <wp:effectExtent l="0" t="0" r="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F47A1" id="Rectangle 2" o:spid="_x0000_s1026" alt="colored rectangle" style="position:absolute;margin-left:-58.8pt;margin-top:525.2pt;width:611.1pt;height:265.7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" fillcolor="#34aba2 [3206]" stroked="f" strokeweight="2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03E959F8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161AF2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>
        <w:br w:type="page"/>
      </w:r>
    </w:p>
    <w:p w:rsidR="00D077E9" w:rsidRDefault="00BA5505" w:rsidP="00D077E9">
      <w:pPr>
        <w:pStyle w:val="Heading1"/>
      </w:pPr>
      <w:r>
        <w:lastRenderedPageBreak/>
        <w:t>Business Problem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36"/>
        <w:gridCol w:w="63"/>
      </w:tblGrid>
      <w:tr w:rsidR="00D077E9" w:rsidTr="00DF027C">
        <w:trPr>
          <w:trHeight w:val="3546"/>
        </w:trPr>
        <w:tc>
          <w:tcPr>
            <w:tcW w:w="9999" w:type="dxa"/>
            <w:gridSpan w:val="2"/>
          </w:tcPr>
          <w:p w:rsidR="00DF027C" w:rsidRDefault="00DF027C" w:rsidP="00267A60">
            <w:pPr>
              <w:pStyle w:val="Heading2"/>
            </w:pPr>
          </w:p>
          <w:p w:rsidR="00DF027C" w:rsidRPr="00DF027C" w:rsidRDefault="00BA5505" w:rsidP="00DF027C">
            <w:pPr>
              <w:pStyle w:val="Content"/>
            </w:pPr>
            <w:r>
              <w:t>Leverage Foursquare locations data to explore venues in Delhi, India.</w:t>
            </w:r>
          </w:p>
          <w:p w:rsidR="00DF027C" w:rsidRDefault="00DF027C" w:rsidP="00DF027C"/>
          <w:p w:rsidR="00DF027C" w:rsidRDefault="0027432F" w:rsidP="0027432F">
            <w:pPr>
              <w:pStyle w:val="Content"/>
            </w:pPr>
            <w:r>
              <w:t>Find insights of most popular venues in sub-parts of Delhi.</w:t>
            </w:r>
          </w:p>
        </w:tc>
      </w:tr>
      <w:tr w:rsidR="00DF027C" w:rsidTr="00DF027C">
        <w:trPr>
          <w:trHeight w:val="1899"/>
        </w:trPr>
        <w:tc>
          <w:tcPr>
            <w:tcW w:w="9999" w:type="dxa"/>
            <w:gridSpan w:val="2"/>
            <w:shd w:val="clear" w:color="auto" w:fill="F2F2F2" w:themeFill="background1" w:themeFillShade="F2"/>
            <w:vAlign w:val="center"/>
          </w:tcPr>
          <w:p w:rsidR="00DF027C" w:rsidRPr="00DF027C" w:rsidRDefault="00DF027C" w:rsidP="00DF027C">
            <w:pPr>
              <w:pStyle w:val="EmphasisText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A2D43BB" wp14:editId="258C1F19">
                      <wp:extent cx="5676900" cy="685800"/>
                      <wp:effectExtent l="0" t="0" r="0" b="0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7690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F027C" w:rsidRDefault="00DF027C" w:rsidP="00DF027C">
                                  <w:pPr>
                                    <w:jc w:val="center"/>
                                  </w:pPr>
                                  <w:r>
                                    <w:rPr>
                                      <w:i/>
                                      <w:sz w:val="36"/>
                                    </w:rPr>
                                    <w:t>“</w:t>
                                  </w:r>
                                  <w:r w:rsidR="0027432F" w:rsidRPr="0027432F">
                                    <w:rPr>
                                      <w:i/>
                                      <w:sz w:val="36"/>
                                    </w:rPr>
                                    <w:t>Delhi's 2020 population is now estimated at 30,290,936.</w:t>
                                  </w:r>
                                  <w:r w:rsidR="000959E4">
                                    <w:rPr>
                                      <w:i/>
                                      <w:sz w:val="36"/>
                                    </w:rPr>
                                    <w:t>”</w:t>
                                  </w:r>
                                  <w:r w:rsidR="0027432F">
                                    <w:rPr>
                                      <w:i/>
                                      <w:sz w:val="36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2D43BB" id="Text Box 7" o:spid="_x0000_s1027" type="#_x0000_t202" style="width:447pt;height: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" filled="f" stroked="f" strokeweight=".5pt">
                      <v:textbox>
                        <w:txbxContent>
                          <w:p w:rsidR="00DF027C" w:rsidRDefault="00DF027C" w:rsidP="00DF027C">
                            <w:pPr>
                              <w:jc w:val="center"/>
                            </w:pPr>
                            <w:r>
                              <w:rPr>
                                <w:i/>
                                <w:sz w:val="36"/>
                              </w:rPr>
                              <w:t>“</w:t>
                            </w:r>
                            <w:r w:rsidR="0027432F" w:rsidRPr="0027432F">
                              <w:rPr>
                                <w:i/>
                                <w:sz w:val="36"/>
                              </w:rPr>
                              <w:t>Delhi's 2020 population is now estimated at 30,290,936.</w:t>
                            </w:r>
                            <w:r w:rsidR="000959E4">
                              <w:rPr>
                                <w:i/>
                                <w:sz w:val="36"/>
                              </w:rPr>
                              <w:t>”</w:t>
                            </w:r>
                            <w:r w:rsidR="0027432F">
                              <w:rPr>
                                <w:i/>
                                <w:sz w:val="36"/>
                              </w:rPr>
                              <w:t xml:space="preserve">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:rsidTr="00B9656C">
        <w:trPr>
          <w:gridAfter w:val="1"/>
          <w:wAfter w:w="63" w:type="dxa"/>
          <w:trHeight w:val="5760"/>
        </w:trPr>
        <w:tc>
          <w:tcPr>
            <w:tcW w:w="9936" w:type="dxa"/>
          </w:tcPr>
          <w:p w:rsidR="00DF027C" w:rsidRDefault="00DF027C" w:rsidP="00DF027C">
            <w:pPr>
              <w:pStyle w:val="EmphasisText"/>
              <w:rPr>
                <w:i/>
                <w:sz w:val="36"/>
              </w:rPr>
            </w:pPr>
          </w:p>
          <w:p w:rsidR="00DF027C" w:rsidRPr="00DF027C" w:rsidRDefault="000959E4" w:rsidP="00DF027C">
            <w:pPr>
              <w:pStyle w:val="Content"/>
            </w:pPr>
            <w:r w:rsidRPr="000959E4">
              <w:t xml:space="preserve">It covers a large area, totaling around 1,484 square kilometers. The city has a population density of 20,412 people per square </w:t>
            </w:r>
            <w:proofErr w:type="gramStart"/>
            <w:r w:rsidRPr="000959E4">
              <w:t>km which</w:t>
            </w:r>
            <w:proofErr w:type="gramEnd"/>
            <w:r w:rsidRPr="000959E4">
              <w:t xml:space="preserve"> is o</w:t>
            </w:r>
            <w:r w:rsidR="000E02E2">
              <w:t>ne of the highest in the world.</w:t>
            </w:r>
            <w:bookmarkStart w:id="0" w:name="_GoBack"/>
            <w:bookmarkEnd w:id="0"/>
          </w:p>
          <w:p w:rsidR="00DF027C" w:rsidRDefault="00DF027C" w:rsidP="00DF027C">
            <w:pPr>
              <w:pStyle w:val="Content"/>
            </w:pPr>
          </w:p>
          <w:p w:rsidR="00DF027C" w:rsidRDefault="000959E4" w:rsidP="00DF027C">
            <w:pPr>
              <w:pStyle w:val="Content"/>
            </w:pPr>
            <w:r>
              <w:t xml:space="preserve">Using tools learnt in </w:t>
            </w:r>
            <w:proofErr w:type="spellStart"/>
            <w:r>
              <w:t>coursera’s</w:t>
            </w:r>
            <w:proofErr w:type="spellEnd"/>
            <w:r>
              <w:t xml:space="preserve"> </w:t>
            </w:r>
            <w:hyperlink r:id="rId9" w:history="1">
              <w:r w:rsidRPr="000959E4">
                <w:rPr>
                  <w:rStyle w:val="Hyperlink"/>
                </w:rPr>
                <w:t>IBM Data Science Professional Certificate</w:t>
              </w:r>
            </w:hyperlink>
            <w:r>
              <w:t xml:space="preserve"> will help explore the same.</w:t>
            </w:r>
          </w:p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:rsidR="00DF027C" w:rsidRDefault="00DF027C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005C02" w:rsidRDefault="00005C02" w:rsidP="00DF027C">
            <w:pPr>
              <w:pStyle w:val="Content"/>
              <w:rPr>
                <w:i/>
                <w:sz w:val="36"/>
              </w:rPr>
            </w:pPr>
          </w:p>
          <w:p w:rsidR="00FE4BC7" w:rsidRDefault="000B6B64" w:rsidP="000B6B64">
            <w:pPr>
              <w:pStyle w:val="Heading1"/>
            </w:pPr>
            <w:r>
              <w:lastRenderedPageBreak/>
              <w:t>Data</w:t>
            </w:r>
          </w:p>
          <w:p w:rsidR="00005C02" w:rsidRDefault="00005C02" w:rsidP="00005C02">
            <w:pPr>
              <w:pStyle w:val="Content"/>
            </w:pPr>
            <w:r>
              <w:t xml:space="preserve">On searching over the internet, </w:t>
            </w:r>
            <w:r w:rsidR="00B9656C">
              <w:t>an informative blogpost</w:t>
            </w:r>
            <w:r>
              <w:t xml:space="preserve"> mentions all the “</w:t>
            </w:r>
            <w:proofErr w:type="spellStart"/>
            <w:r>
              <w:t>PostalCodes</w:t>
            </w:r>
            <w:proofErr w:type="spellEnd"/>
            <w:r>
              <w:t>” along with “Districts” of Delhi.</w:t>
            </w:r>
          </w:p>
          <w:p w:rsidR="00005C02" w:rsidRDefault="00005C02" w:rsidP="00005C02">
            <w:pPr>
              <w:pStyle w:val="Content"/>
            </w:pPr>
          </w:p>
          <w:p w:rsidR="00005C02" w:rsidRDefault="00A511EB" w:rsidP="00005C02">
            <w:pPr>
              <w:pStyle w:val="Content"/>
              <w:rPr>
                <w:i/>
                <w:sz w:val="36"/>
              </w:rPr>
            </w:pPr>
            <w:hyperlink r:id="rId10" w:history="1">
              <w:r w:rsidR="00005C02" w:rsidRPr="00D910F4">
                <w:rPr>
                  <w:rStyle w:val="Hyperlink"/>
                  <w:i/>
                  <w:sz w:val="36"/>
                </w:rPr>
                <w:t>https://www.whatsuplife.in/delhi/blog/zip-pin-postal-code-pincodes-delhi</w:t>
              </w:r>
            </w:hyperlink>
          </w:p>
          <w:p w:rsidR="00005C02" w:rsidRDefault="00005C02" w:rsidP="00005C02">
            <w:pPr>
              <w:pStyle w:val="Content"/>
              <w:rPr>
                <w:i/>
                <w:sz w:val="36"/>
              </w:rPr>
            </w:pPr>
          </w:p>
          <w:p w:rsidR="00005C02" w:rsidRDefault="00005C02" w:rsidP="00005C02">
            <w:pPr>
              <w:pStyle w:val="Content"/>
            </w:pPr>
            <w:r w:rsidRPr="00005C02">
              <w:t>Below are a couple of screenshots of the data from this webpage</w:t>
            </w:r>
            <w:r w:rsidR="00B9656C">
              <w:t xml:space="preserve"> that </w:t>
            </w:r>
            <w:r w:rsidR="00EF40BA">
              <w:t>were</w:t>
            </w:r>
            <w:r w:rsidR="00B9656C">
              <w:t xml:space="preserve"> extracted:</w:t>
            </w:r>
          </w:p>
          <w:p w:rsidR="00B9656C" w:rsidRDefault="00B9656C" w:rsidP="00005C02">
            <w:pPr>
              <w:pStyle w:val="Content"/>
            </w:pPr>
          </w:p>
          <w:p w:rsidR="00005C02" w:rsidRDefault="00BA37A4" w:rsidP="00005C02">
            <w:pPr>
              <w:pStyle w:val="Content"/>
              <w:rPr>
                <w:i/>
                <w:sz w:val="36"/>
              </w:rPr>
            </w:pPr>
            <w:r>
              <w:rPr>
                <w:noProof/>
              </w:rPr>
              <w:drawing>
                <wp:inline distT="0" distB="0" distL="0" distR="0" wp14:anchorId="038DEAA9" wp14:editId="310C1EE6">
                  <wp:extent cx="6309360" cy="17938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179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605E" w:rsidRDefault="0087605E" w:rsidP="00DF027C">
      <w:pPr>
        <w:rPr>
          <w:noProof/>
        </w:rPr>
      </w:pPr>
    </w:p>
    <w:p w:rsidR="00B9656C" w:rsidRDefault="00B9656C" w:rsidP="00DF027C">
      <w:pPr>
        <w:rPr>
          <w:noProof/>
        </w:rPr>
      </w:pPr>
    </w:p>
    <w:p w:rsidR="00B9656C" w:rsidRDefault="00B9656C" w:rsidP="00DF027C">
      <w:r>
        <w:rPr>
          <w:noProof/>
        </w:rPr>
        <w:drawing>
          <wp:inline distT="0" distB="0" distL="0" distR="0" wp14:anchorId="4407998B" wp14:editId="2526F41F">
            <wp:extent cx="523875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C" w:rsidRDefault="00B9656C" w:rsidP="00DF027C"/>
    <w:p w:rsidR="00B9656C" w:rsidRPr="00B9656C" w:rsidRDefault="00B9656C" w:rsidP="00DF027C">
      <w:pPr>
        <w:rPr>
          <w:b w:val="0"/>
        </w:rPr>
      </w:pPr>
      <w:r w:rsidRPr="00B9656C">
        <w:rPr>
          <w:b w:val="0"/>
        </w:rPr>
        <w:lastRenderedPageBreak/>
        <w:t xml:space="preserve">This blogpost webpage </w:t>
      </w:r>
      <w:proofErr w:type="gramStart"/>
      <w:r w:rsidRPr="00B9656C">
        <w:rPr>
          <w:b w:val="0"/>
        </w:rPr>
        <w:t>was scrapped</w:t>
      </w:r>
      <w:proofErr w:type="gramEnd"/>
      <w:r w:rsidRPr="00B9656C">
        <w:rPr>
          <w:b w:val="0"/>
        </w:rPr>
        <w:t xml:space="preserve"> to get –</w:t>
      </w:r>
    </w:p>
    <w:p w:rsidR="00B9656C" w:rsidRPr="00B9656C" w:rsidRDefault="00B9656C" w:rsidP="00DF027C">
      <w:pPr>
        <w:rPr>
          <w:b w:val="0"/>
        </w:rPr>
      </w:pPr>
    </w:p>
    <w:p w:rsidR="00B9656C" w:rsidRPr="00B9656C" w:rsidRDefault="00B9656C" w:rsidP="00B9656C">
      <w:pPr>
        <w:pStyle w:val="ListParagraph"/>
        <w:numPr>
          <w:ilvl w:val="0"/>
          <w:numId w:val="1"/>
        </w:numPr>
        <w:rPr>
          <w:b w:val="0"/>
        </w:rPr>
      </w:pPr>
      <w:r w:rsidRPr="00B9656C">
        <w:rPr>
          <w:b w:val="0"/>
        </w:rPr>
        <w:t xml:space="preserve">Districts in Delhi </w:t>
      </w:r>
    </w:p>
    <w:p w:rsidR="00B9656C" w:rsidRDefault="00B9656C" w:rsidP="00B9656C">
      <w:pPr>
        <w:pStyle w:val="ListParagraph"/>
      </w:pPr>
    </w:p>
    <w:p w:rsidR="00B9656C" w:rsidRDefault="00B9656C" w:rsidP="00B9656C">
      <w:pPr>
        <w:pStyle w:val="ListParagraph"/>
      </w:pPr>
      <w:r>
        <w:rPr>
          <w:noProof/>
        </w:rPr>
        <w:drawing>
          <wp:inline distT="0" distB="0" distL="0" distR="0" wp14:anchorId="0221C101" wp14:editId="2D05CD1C">
            <wp:extent cx="1638300" cy="1247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C" w:rsidRDefault="00B9656C" w:rsidP="00B9656C">
      <w:pPr>
        <w:pStyle w:val="ListParagraph"/>
      </w:pPr>
    </w:p>
    <w:p w:rsidR="00B9656C" w:rsidRPr="00B9656C" w:rsidRDefault="00B9656C" w:rsidP="00B9656C">
      <w:pPr>
        <w:pStyle w:val="ListParagraph"/>
        <w:numPr>
          <w:ilvl w:val="0"/>
          <w:numId w:val="1"/>
        </w:numPr>
        <w:rPr>
          <w:b w:val="0"/>
        </w:rPr>
      </w:pPr>
      <w:r w:rsidRPr="00B9656C">
        <w:rPr>
          <w:b w:val="0"/>
        </w:rPr>
        <w:t xml:space="preserve">Corresponding Neighborhoods and </w:t>
      </w:r>
      <w:proofErr w:type="spellStart"/>
      <w:r w:rsidRPr="00B9656C">
        <w:rPr>
          <w:b w:val="0"/>
        </w:rPr>
        <w:t>PostalCodes</w:t>
      </w:r>
      <w:proofErr w:type="spellEnd"/>
    </w:p>
    <w:p w:rsidR="00B9656C" w:rsidRDefault="00B9656C" w:rsidP="00B9656C">
      <w:pPr>
        <w:pStyle w:val="ListParagraph"/>
      </w:pPr>
    </w:p>
    <w:p w:rsidR="00B9656C" w:rsidRDefault="00B9656C" w:rsidP="00B9656C">
      <w:pPr>
        <w:pStyle w:val="ListParagraph"/>
      </w:pPr>
      <w:r>
        <w:rPr>
          <w:noProof/>
        </w:rPr>
        <w:drawing>
          <wp:inline distT="0" distB="0" distL="0" distR="0" wp14:anchorId="0F3AA7B9" wp14:editId="4FFC4106">
            <wp:extent cx="3914775" cy="1762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56C" w:rsidRDefault="00B9656C" w:rsidP="00B9656C">
      <w:pPr>
        <w:pStyle w:val="ListParagraph"/>
      </w:pPr>
    </w:p>
    <w:p w:rsidR="00B9656C" w:rsidRDefault="00B9656C" w:rsidP="00B9656C">
      <w:pPr>
        <w:pStyle w:val="ListParagraph"/>
      </w:pPr>
    </w:p>
    <w:p w:rsidR="00B9656C" w:rsidRPr="00161676" w:rsidRDefault="00B9656C" w:rsidP="00161676">
      <w:pPr>
        <w:rPr>
          <w:b w:val="0"/>
        </w:rPr>
      </w:pPr>
      <w:r w:rsidRPr="00161676">
        <w:rPr>
          <w:b w:val="0"/>
        </w:rPr>
        <w:t xml:space="preserve">As you can notice in the data above, same postal codes have multiple </w:t>
      </w:r>
      <w:r w:rsidR="00161676" w:rsidRPr="00161676">
        <w:rPr>
          <w:b w:val="0"/>
        </w:rPr>
        <w:t>neighborhoods, which are contributing to multiple rows.</w:t>
      </w:r>
    </w:p>
    <w:p w:rsidR="00161676" w:rsidRPr="00161676" w:rsidRDefault="00161676" w:rsidP="00161676">
      <w:pPr>
        <w:rPr>
          <w:b w:val="0"/>
        </w:rPr>
      </w:pPr>
    </w:p>
    <w:p w:rsidR="00161676" w:rsidRPr="00161676" w:rsidRDefault="00161676" w:rsidP="00B9656C">
      <w:pPr>
        <w:pStyle w:val="ListParagraph"/>
        <w:rPr>
          <w:b w:val="0"/>
        </w:rPr>
      </w:pPr>
      <w:r w:rsidRPr="00161676">
        <w:rPr>
          <w:b w:val="0"/>
          <w:noProof/>
        </w:rPr>
        <w:drawing>
          <wp:inline distT="0" distB="0" distL="0" distR="0" wp14:anchorId="2F8B93F2" wp14:editId="1075BC2E">
            <wp:extent cx="3333750" cy="1323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76" w:rsidRPr="00161676" w:rsidRDefault="00161676" w:rsidP="00B9656C">
      <w:pPr>
        <w:pStyle w:val="ListParagraph"/>
        <w:rPr>
          <w:b w:val="0"/>
        </w:rPr>
      </w:pPr>
    </w:p>
    <w:p w:rsidR="00161676" w:rsidRDefault="00EF40BA" w:rsidP="00161676">
      <w:pPr>
        <w:rPr>
          <w:b w:val="0"/>
        </w:rPr>
      </w:pPr>
      <w:r>
        <w:rPr>
          <w:b w:val="0"/>
        </w:rPr>
        <w:t>Therefore,</w:t>
      </w:r>
      <w:r w:rsidR="00161676" w:rsidRPr="00161676">
        <w:rPr>
          <w:b w:val="0"/>
        </w:rPr>
        <w:t xml:space="preserve"> merge the neighborhoods that have same postal code and get corresponding latitude and longitude of the same.</w:t>
      </w:r>
    </w:p>
    <w:p w:rsidR="00EF40BA" w:rsidRPr="00161676" w:rsidRDefault="00EF40BA" w:rsidP="00161676">
      <w:pPr>
        <w:rPr>
          <w:b w:val="0"/>
        </w:rPr>
      </w:pPr>
    </w:p>
    <w:p w:rsidR="00161676" w:rsidRPr="00161676" w:rsidRDefault="00161676" w:rsidP="00161676">
      <w:pPr>
        <w:rPr>
          <w:b w:val="0"/>
        </w:rPr>
      </w:pPr>
      <w:r w:rsidRPr="00161676">
        <w:rPr>
          <w:b w:val="0"/>
        </w:rPr>
        <w:lastRenderedPageBreak/>
        <w:t>Here it is how it looks as the final data set that</w:t>
      </w:r>
      <w:r w:rsidR="00EF40BA">
        <w:rPr>
          <w:b w:val="0"/>
        </w:rPr>
        <w:t xml:space="preserve"> </w:t>
      </w:r>
      <w:proofErr w:type="gramStart"/>
      <w:r w:rsidR="00EF40BA">
        <w:rPr>
          <w:b w:val="0"/>
        </w:rPr>
        <w:t>was</w:t>
      </w:r>
      <w:r w:rsidRPr="00161676">
        <w:rPr>
          <w:b w:val="0"/>
        </w:rPr>
        <w:t xml:space="preserve"> used</w:t>
      </w:r>
      <w:proofErr w:type="gramEnd"/>
      <w:r w:rsidRPr="00161676">
        <w:rPr>
          <w:b w:val="0"/>
        </w:rPr>
        <w:t xml:space="preserve"> to explore Delhi.</w:t>
      </w:r>
    </w:p>
    <w:p w:rsidR="00161676" w:rsidRPr="00161676" w:rsidRDefault="00161676" w:rsidP="00B9656C">
      <w:pPr>
        <w:pStyle w:val="ListParagraph"/>
        <w:rPr>
          <w:b w:val="0"/>
        </w:rPr>
      </w:pPr>
    </w:p>
    <w:p w:rsidR="00161676" w:rsidRDefault="00161676" w:rsidP="00161676">
      <w:r>
        <w:rPr>
          <w:noProof/>
        </w:rPr>
        <w:drawing>
          <wp:inline distT="0" distB="0" distL="0" distR="0" wp14:anchorId="142BA619" wp14:editId="1186C35B">
            <wp:extent cx="625792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676" w:rsidRDefault="00161676" w:rsidP="00161676"/>
    <w:p w:rsidR="00161676" w:rsidRDefault="00161676" w:rsidP="00161676"/>
    <w:p w:rsidR="00161676" w:rsidRDefault="00161676" w:rsidP="00161676">
      <w:pPr>
        <w:rPr>
          <w:b w:val="0"/>
        </w:rPr>
      </w:pPr>
      <w:r w:rsidRPr="00161676">
        <w:rPr>
          <w:b w:val="0"/>
        </w:rPr>
        <w:t>Neighborhoods and Postal Codes on Delhi Map</w:t>
      </w:r>
    </w:p>
    <w:p w:rsidR="00161676" w:rsidRDefault="00161676" w:rsidP="00161676">
      <w:pPr>
        <w:rPr>
          <w:b w:val="0"/>
        </w:rPr>
      </w:pPr>
    </w:p>
    <w:p w:rsidR="00161676" w:rsidRDefault="00161676" w:rsidP="00161676">
      <w:pPr>
        <w:rPr>
          <w:b w:val="0"/>
        </w:rPr>
      </w:pPr>
      <w:r>
        <w:rPr>
          <w:noProof/>
        </w:rPr>
        <w:drawing>
          <wp:inline distT="0" distB="0" distL="0" distR="0" wp14:anchorId="3DDC757A" wp14:editId="52737FA9">
            <wp:extent cx="5819775" cy="46196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4" w:rsidRDefault="002A2904" w:rsidP="00161676">
      <w:pPr>
        <w:rPr>
          <w:b w:val="0"/>
        </w:rPr>
      </w:pPr>
    </w:p>
    <w:p w:rsidR="002A2904" w:rsidRDefault="002A2904" w:rsidP="00161676">
      <w:pPr>
        <w:rPr>
          <w:b w:val="0"/>
        </w:rPr>
      </w:pPr>
    </w:p>
    <w:p w:rsidR="004A78AD" w:rsidRDefault="004A78AD" w:rsidP="004A78AD">
      <w:pPr>
        <w:pStyle w:val="Heading1"/>
      </w:pPr>
      <w:r>
        <w:lastRenderedPageBreak/>
        <w:t>Exploration</w:t>
      </w:r>
    </w:p>
    <w:p w:rsidR="004A78AD" w:rsidRPr="004A78AD" w:rsidRDefault="004A78AD" w:rsidP="004A78AD">
      <w:pPr>
        <w:rPr>
          <w:b w:val="0"/>
        </w:rPr>
      </w:pPr>
    </w:p>
    <w:p w:rsidR="002A2904" w:rsidRDefault="00FB5924" w:rsidP="00EF40BA">
      <w:pPr>
        <w:rPr>
          <w:b w:val="0"/>
        </w:rPr>
      </w:pPr>
      <w:r>
        <w:rPr>
          <w:b w:val="0"/>
        </w:rPr>
        <w:t>Use</w:t>
      </w:r>
      <w:r w:rsidR="00863B08">
        <w:rPr>
          <w:b w:val="0"/>
        </w:rPr>
        <w:t>d</w:t>
      </w:r>
      <w:r>
        <w:rPr>
          <w:b w:val="0"/>
        </w:rPr>
        <w:t xml:space="preserve"> four</w:t>
      </w:r>
      <w:r w:rsidR="00863B08">
        <w:rPr>
          <w:b w:val="0"/>
        </w:rPr>
        <w:t xml:space="preserve">square venues explore API - </w:t>
      </w:r>
      <w:hyperlink r:id="rId18" w:history="1">
        <w:r w:rsidR="00863B08" w:rsidRPr="00D910F4">
          <w:rPr>
            <w:rStyle w:val="Hyperlink"/>
            <w:b w:val="0"/>
            <w:i/>
          </w:rPr>
          <w:t>https://api.foursquare.com/v2/venues/explore</w:t>
        </w:r>
      </w:hyperlink>
      <w:r w:rsidR="00863B08">
        <w:rPr>
          <w:b w:val="0"/>
          <w:i/>
        </w:rPr>
        <w:t xml:space="preserve"> </w:t>
      </w:r>
      <w:r w:rsidR="00863B08" w:rsidRPr="00863B08">
        <w:rPr>
          <w:b w:val="0"/>
        </w:rPr>
        <w:t>to</w:t>
      </w:r>
      <w:r w:rsidR="00863B08">
        <w:rPr>
          <w:b w:val="0"/>
        </w:rPr>
        <w:t xml:space="preserve"> fetch the top 100 venues corresponding to each postal code.</w:t>
      </w:r>
    </w:p>
    <w:p w:rsidR="00863B08" w:rsidRDefault="00863B08" w:rsidP="00EF40BA">
      <w:pPr>
        <w:rPr>
          <w:b w:val="0"/>
        </w:rPr>
      </w:pPr>
    </w:p>
    <w:p w:rsidR="00863B08" w:rsidRDefault="00863B08" w:rsidP="00EF40BA">
      <w:pPr>
        <w:rPr>
          <w:b w:val="0"/>
        </w:rPr>
      </w:pPr>
      <w:r w:rsidRPr="00863B08">
        <w:rPr>
          <w:b w:val="0"/>
        </w:rPr>
        <w:t>Number of venues fetched for 84 Postal</w:t>
      </w:r>
      <w:r>
        <w:rPr>
          <w:b w:val="0"/>
        </w:rPr>
        <w:t xml:space="preserve"> </w:t>
      </w:r>
      <w:r w:rsidRPr="00863B08">
        <w:rPr>
          <w:b w:val="0"/>
        </w:rPr>
        <w:t xml:space="preserve">Codes </w:t>
      </w:r>
      <w:r>
        <w:rPr>
          <w:b w:val="0"/>
        </w:rPr>
        <w:t>were</w:t>
      </w:r>
      <w:r w:rsidRPr="00863B08">
        <w:rPr>
          <w:b w:val="0"/>
        </w:rPr>
        <w:t xml:space="preserve"> 409</w:t>
      </w:r>
      <w:r>
        <w:rPr>
          <w:b w:val="0"/>
        </w:rPr>
        <w:t xml:space="preserve"> which on an average is less than five venues per postal code</w:t>
      </w:r>
    </w:p>
    <w:p w:rsidR="00863B08" w:rsidRDefault="00863B08" w:rsidP="00EF40BA">
      <w:pPr>
        <w:rPr>
          <w:b w:val="0"/>
        </w:rPr>
      </w:pPr>
    </w:p>
    <w:p w:rsidR="00863B08" w:rsidRDefault="00863B08" w:rsidP="00EF40BA">
      <w:pPr>
        <w:rPr>
          <w:b w:val="0"/>
        </w:rPr>
      </w:pPr>
      <w:r>
        <w:rPr>
          <w:b w:val="0"/>
        </w:rPr>
        <w:t xml:space="preserve">Here is a snapshot of Delhi venues – </w:t>
      </w:r>
    </w:p>
    <w:p w:rsidR="00863B08" w:rsidRDefault="00863B08" w:rsidP="00EF40BA">
      <w:pPr>
        <w:rPr>
          <w:b w:val="0"/>
        </w:rPr>
      </w:pPr>
    </w:p>
    <w:p w:rsidR="00863B08" w:rsidRDefault="00863B08" w:rsidP="00EF40BA">
      <w:pPr>
        <w:rPr>
          <w:b w:val="0"/>
        </w:rPr>
      </w:pPr>
      <w:r>
        <w:rPr>
          <w:noProof/>
        </w:rPr>
        <w:drawing>
          <wp:inline distT="0" distB="0" distL="0" distR="0" wp14:anchorId="38B5586F" wp14:editId="522349BB">
            <wp:extent cx="6309360" cy="15906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08" w:rsidRDefault="00863B08" w:rsidP="00EF40BA">
      <w:pPr>
        <w:rPr>
          <w:b w:val="0"/>
        </w:rPr>
      </w:pPr>
    </w:p>
    <w:p w:rsidR="00E12A13" w:rsidRDefault="00084FCF" w:rsidP="00EF40BA">
      <w:pPr>
        <w:rPr>
          <w:b w:val="0"/>
        </w:rPr>
      </w:pPr>
      <w:r>
        <w:rPr>
          <w:b w:val="0"/>
        </w:rPr>
        <w:t>S</w:t>
      </w:r>
      <w:r w:rsidR="00E12A13">
        <w:rPr>
          <w:b w:val="0"/>
        </w:rPr>
        <w:t xml:space="preserve">napshots of venues categories per postal code as returned by the </w:t>
      </w:r>
      <w:r>
        <w:rPr>
          <w:b w:val="0"/>
        </w:rPr>
        <w:t xml:space="preserve">Foursquare API – </w:t>
      </w:r>
    </w:p>
    <w:p w:rsidR="00084FCF" w:rsidRDefault="00084FCF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  <w:r>
        <w:rPr>
          <w:noProof/>
        </w:rPr>
        <w:drawing>
          <wp:inline distT="0" distB="0" distL="0" distR="0" wp14:anchorId="60FCDDA9" wp14:editId="2AF87ABE">
            <wp:extent cx="1962614" cy="14630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61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F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AF6F4A" wp14:editId="01CC43A6">
            <wp:extent cx="1378401" cy="1463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840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FCF">
        <w:rPr>
          <w:noProof/>
        </w:rPr>
        <w:t xml:space="preserve"> </w:t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64733F2" wp14:editId="1B1DADAD">
            <wp:extent cx="1573690" cy="1463040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369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13" w:rsidRDefault="00E12A13" w:rsidP="00EF40BA">
      <w:pPr>
        <w:rPr>
          <w:b w:val="0"/>
        </w:rPr>
      </w:pPr>
    </w:p>
    <w:p w:rsidR="00863B08" w:rsidRDefault="00863B08" w:rsidP="00EF40BA">
      <w:pPr>
        <w:rPr>
          <w:b w:val="0"/>
        </w:rPr>
      </w:pPr>
      <w:r w:rsidRPr="00863B08">
        <w:rPr>
          <w:b w:val="0"/>
        </w:rPr>
        <w:t>There are 99 unique categories for 84 postal codes</w:t>
      </w:r>
      <w:r>
        <w:rPr>
          <w:b w:val="0"/>
        </w:rPr>
        <w:t xml:space="preserve"> from the foursquare data.</w:t>
      </w:r>
    </w:p>
    <w:p w:rsidR="00863B08" w:rsidRDefault="00863B08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</w:p>
    <w:p w:rsidR="00863B08" w:rsidRDefault="00863B08" w:rsidP="00EF40BA">
      <w:pPr>
        <w:rPr>
          <w:b w:val="0"/>
        </w:rPr>
      </w:pPr>
      <w:r>
        <w:rPr>
          <w:b w:val="0"/>
        </w:rPr>
        <w:lastRenderedPageBreak/>
        <w:t>Since number of venues per postal code is very small, let us group venue categories by Districts.</w:t>
      </w:r>
    </w:p>
    <w:p w:rsidR="00863B08" w:rsidRDefault="00863B08" w:rsidP="00EF40BA">
      <w:pPr>
        <w:rPr>
          <w:b w:val="0"/>
        </w:rPr>
      </w:pPr>
      <w:r>
        <w:rPr>
          <w:noProof/>
        </w:rPr>
        <w:drawing>
          <wp:inline distT="0" distB="0" distL="0" distR="0" wp14:anchorId="5BF9F2DB" wp14:editId="0F03FB79">
            <wp:extent cx="371475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FCF" w:rsidRDefault="00084FCF" w:rsidP="00EF40BA">
      <w:pPr>
        <w:rPr>
          <w:b w:val="0"/>
        </w:rPr>
      </w:pPr>
    </w:p>
    <w:p w:rsidR="00084FCF" w:rsidRDefault="00084FCF" w:rsidP="00EF40BA">
      <w:pPr>
        <w:rPr>
          <w:b w:val="0"/>
        </w:rPr>
      </w:pPr>
      <w:r>
        <w:rPr>
          <w:b w:val="0"/>
        </w:rPr>
        <w:t>From the above graph</w:t>
      </w:r>
      <w:r w:rsidR="002F4AB8">
        <w:rPr>
          <w:b w:val="0"/>
        </w:rPr>
        <w:t>, we can see venue categories have a good distribution over districts of Delhi.</w:t>
      </w:r>
    </w:p>
    <w:p w:rsidR="00110C5F" w:rsidRDefault="00110C5F">
      <w:pPr>
        <w:spacing w:after="200"/>
        <w:rPr>
          <w:b w:val="0"/>
        </w:rPr>
      </w:pPr>
      <w:r>
        <w:rPr>
          <w:b w:val="0"/>
        </w:rPr>
        <w:br w:type="page"/>
      </w:r>
    </w:p>
    <w:p w:rsidR="00110C5F" w:rsidRDefault="00110C5F" w:rsidP="00EF40BA">
      <w:pPr>
        <w:rPr>
          <w:b w:val="0"/>
        </w:rPr>
      </w:pPr>
      <w:r w:rsidRPr="00110C5F">
        <w:lastRenderedPageBreak/>
        <w:t xml:space="preserve">Using one-hot encoding, top three venue categories </w:t>
      </w:r>
      <w:proofErr w:type="gramStart"/>
      <w:r w:rsidRPr="00110C5F">
        <w:t>were calculated</w:t>
      </w:r>
      <w:proofErr w:type="gramEnd"/>
      <w:r w:rsidRPr="00110C5F">
        <w:t xml:space="preserve"> for each district</w:t>
      </w:r>
      <w:r>
        <w:rPr>
          <w:b w:val="0"/>
        </w:rPr>
        <w:t>.</w:t>
      </w:r>
    </w:p>
    <w:p w:rsidR="00110C5F" w:rsidRDefault="00110C5F" w:rsidP="00EF40BA">
      <w:pPr>
        <w:rPr>
          <w:noProof/>
        </w:rPr>
      </w:pPr>
      <w:r>
        <w:rPr>
          <w:noProof/>
        </w:rPr>
        <w:drawing>
          <wp:inline distT="0" distB="0" distL="0" distR="0" wp14:anchorId="6AA9949F" wp14:editId="483215F4">
            <wp:extent cx="2409825" cy="4371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C5F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1E7EBD8" wp14:editId="40617AF0">
            <wp:extent cx="2419350" cy="33051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5F" w:rsidRPr="00110C5F" w:rsidRDefault="00110C5F" w:rsidP="00EF40BA">
      <w:pPr>
        <w:rPr>
          <w:noProof/>
        </w:rPr>
      </w:pPr>
      <w:r w:rsidRPr="00110C5F">
        <w:rPr>
          <w:noProof/>
        </w:rPr>
        <w:t>Printing in a dataframe</w:t>
      </w:r>
    </w:p>
    <w:p w:rsidR="00110C5F" w:rsidRDefault="00110C5F" w:rsidP="00EF40BA">
      <w:pPr>
        <w:rPr>
          <w:b w:val="0"/>
        </w:rPr>
      </w:pPr>
      <w:r>
        <w:rPr>
          <w:noProof/>
        </w:rPr>
        <w:drawing>
          <wp:inline distT="0" distB="0" distL="0" distR="0" wp14:anchorId="119FE4CA" wp14:editId="530099AE">
            <wp:extent cx="6210300" cy="20859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5F" w:rsidRDefault="00110C5F" w:rsidP="00EF40BA">
      <w:pPr>
        <w:rPr>
          <w:b w:val="0"/>
        </w:rPr>
      </w:pPr>
      <w:r w:rsidRPr="00110C5F">
        <w:rPr>
          <w:b w:val="0"/>
        </w:rPr>
        <w:t>As you can see from above analysis - Central Delhi, North Delhi and North West Delhi top three venues have the same f</w:t>
      </w:r>
      <w:r>
        <w:rPr>
          <w:b w:val="0"/>
        </w:rPr>
        <w:t>requency, therefore the results</w:t>
      </w:r>
      <w:r w:rsidRPr="00110C5F">
        <w:rPr>
          <w:b w:val="0"/>
        </w:rPr>
        <w:t xml:space="preserve"> are ambiguous. This proves the Foursquare API does not have enough "good" data for Delhi to perform analysis.</w:t>
      </w:r>
    </w:p>
    <w:p w:rsidR="00110C5F" w:rsidRDefault="00110C5F" w:rsidP="00EF40BA">
      <w:pPr>
        <w:rPr>
          <w:b w:val="0"/>
        </w:rPr>
      </w:pPr>
    </w:p>
    <w:p w:rsidR="00110C5F" w:rsidRPr="00110C5F" w:rsidRDefault="00110C5F" w:rsidP="00110C5F">
      <w:pPr>
        <w:pStyle w:val="Heading1"/>
      </w:pPr>
      <w:r w:rsidRPr="00110C5F">
        <w:lastRenderedPageBreak/>
        <w:t>Conclusion</w:t>
      </w:r>
    </w:p>
    <w:p w:rsidR="00110C5F" w:rsidRPr="00110C5F" w:rsidRDefault="00110C5F" w:rsidP="00110C5F">
      <w:pPr>
        <w:rPr>
          <w:b w:val="0"/>
        </w:rPr>
      </w:pPr>
      <w:r w:rsidRPr="00110C5F">
        <w:rPr>
          <w:b w:val="0"/>
        </w:rPr>
        <w:t xml:space="preserve">Using foursquare </w:t>
      </w:r>
      <w:r>
        <w:rPr>
          <w:b w:val="0"/>
        </w:rPr>
        <w:t>API</w:t>
      </w:r>
      <w:r w:rsidRPr="00110C5F">
        <w:rPr>
          <w:b w:val="0"/>
        </w:rPr>
        <w:t xml:space="preserve"> data, I tried to explore different postal</w:t>
      </w:r>
      <w:r>
        <w:rPr>
          <w:b w:val="0"/>
        </w:rPr>
        <w:t xml:space="preserve"> </w:t>
      </w:r>
      <w:r w:rsidRPr="00110C5F">
        <w:rPr>
          <w:b w:val="0"/>
        </w:rPr>
        <w:t xml:space="preserve">codes of Delhi, but the data was very limited, therefore I switched to districts and analyzed the venues available. During analysis of top venues in district, I found out the data is ambiguous also which can be seen </w:t>
      </w:r>
      <w:r w:rsidR="000E02E2" w:rsidRPr="000E02E2">
        <w:rPr>
          <w:b w:val="0"/>
        </w:rPr>
        <w:t>from Central Delhi, North Delhi and North West Delhi top three venues have the same frequency, therefore the results are ambiguous.</w:t>
      </w:r>
    </w:p>
    <w:p w:rsidR="00110C5F" w:rsidRPr="00110C5F" w:rsidRDefault="00110C5F" w:rsidP="00110C5F">
      <w:pPr>
        <w:rPr>
          <w:b w:val="0"/>
        </w:rPr>
      </w:pPr>
    </w:p>
    <w:p w:rsidR="00110C5F" w:rsidRPr="00110C5F" w:rsidRDefault="00110C5F" w:rsidP="00110C5F">
      <w:pPr>
        <w:pStyle w:val="Heading2"/>
      </w:pPr>
      <w:r w:rsidRPr="00110C5F">
        <w:t>Lesson learnt</w:t>
      </w:r>
    </w:p>
    <w:p w:rsidR="00110C5F" w:rsidRPr="00EF40BA" w:rsidRDefault="000E02E2" w:rsidP="00110C5F">
      <w:pPr>
        <w:rPr>
          <w:b w:val="0"/>
        </w:rPr>
      </w:pPr>
      <w:r w:rsidRPr="000E02E2">
        <w:rPr>
          <w:b w:val="0"/>
        </w:rPr>
        <w:t xml:space="preserve">This project is a very good reference and start point for me </w:t>
      </w:r>
      <w:proofErr w:type="gramStart"/>
      <w:r w:rsidRPr="000E02E2">
        <w:rPr>
          <w:b w:val="0"/>
        </w:rPr>
        <w:t>to further pursue</w:t>
      </w:r>
      <w:proofErr w:type="gramEnd"/>
      <w:r w:rsidRPr="000E02E2">
        <w:rPr>
          <w:b w:val="0"/>
        </w:rPr>
        <w:t xml:space="preserve"> exploration of Delhi, India from other data sources like google places API, and may be some local places providers.</w:t>
      </w:r>
    </w:p>
    <w:sectPr w:rsidR="00110C5F" w:rsidRPr="00EF40BA" w:rsidSect="00DF027C">
      <w:headerReference w:type="default" r:id="rId27"/>
      <w:footerReference w:type="default" r:id="rId28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11EB" w:rsidRDefault="00A511EB">
      <w:r>
        <w:separator/>
      </w:r>
    </w:p>
    <w:p w:rsidR="00A511EB" w:rsidRDefault="00A511EB"/>
  </w:endnote>
  <w:endnote w:type="continuationSeparator" w:id="0">
    <w:p w:rsidR="00A511EB" w:rsidRDefault="00A511EB">
      <w:r>
        <w:continuationSeparator/>
      </w:r>
    </w:p>
    <w:p w:rsidR="00A511EB" w:rsidRDefault="00A511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46D1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F027C" w:rsidRDefault="00DF02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11EB" w:rsidRDefault="00A511EB">
      <w:r>
        <w:separator/>
      </w:r>
    </w:p>
    <w:p w:rsidR="00A511EB" w:rsidRDefault="00A511EB"/>
  </w:footnote>
  <w:footnote w:type="continuationSeparator" w:id="0">
    <w:p w:rsidR="00A511EB" w:rsidRDefault="00A511EB">
      <w:r>
        <w:continuationSeparator/>
      </w:r>
    </w:p>
    <w:p w:rsidR="00A511EB" w:rsidRDefault="00A511E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D077E9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Header"/>
          </w:pPr>
        </w:p>
      </w:tc>
    </w:tr>
  </w:tbl>
  <w:p w:rsidR="00D077E9" w:rsidRDefault="00D077E9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46A2B"/>
    <w:multiLevelType w:val="hybridMultilevel"/>
    <w:tmpl w:val="F1FE5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505"/>
    <w:rsid w:val="00005C02"/>
    <w:rsid w:val="000134B1"/>
    <w:rsid w:val="0002482E"/>
    <w:rsid w:val="00050324"/>
    <w:rsid w:val="00084FCF"/>
    <w:rsid w:val="000959E4"/>
    <w:rsid w:val="000A0150"/>
    <w:rsid w:val="000B6B64"/>
    <w:rsid w:val="000E02E2"/>
    <w:rsid w:val="000E63C9"/>
    <w:rsid w:val="00110C5F"/>
    <w:rsid w:val="00130E9D"/>
    <w:rsid w:val="00150A6D"/>
    <w:rsid w:val="00161676"/>
    <w:rsid w:val="00185B35"/>
    <w:rsid w:val="001F2BC8"/>
    <w:rsid w:val="001F5F6B"/>
    <w:rsid w:val="00243EBC"/>
    <w:rsid w:val="00246A35"/>
    <w:rsid w:val="00267A60"/>
    <w:rsid w:val="0027432F"/>
    <w:rsid w:val="00284348"/>
    <w:rsid w:val="002A2904"/>
    <w:rsid w:val="002F4AB8"/>
    <w:rsid w:val="002F51F5"/>
    <w:rsid w:val="00312137"/>
    <w:rsid w:val="00330359"/>
    <w:rsid w:val="0033762F"/>
    <w:rsid w:val="00366C7E"/>
    <w:rsid w:val="00384EA3"/>
    <w:rsid w:val="003A39A1"/>
    <w:rsid w:val="003C2191"/>
    <w:rsid w:val="003D3863"/>
    <w:rsid w:val="004110DE"/>
    <w:rsid w:val="0044085A"/>
    <w:rsid w:val="004A78AD"/>
    <w:rsid w:val="004B21A5"/>
    <w:rsid w:val="005037F0"/>
    <w:rsid w:val="00516A86"/>
    <w:rsid w:val="005275F6"/>
    <w:rsid w:val="00572102"/>
    <w:rsid w:val="005F1BB0"/>
    <w:rsid w:val="00637132"/>
    <w:rsid w:val="00656C4D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63B08"/>
    <w:rsid w:val="0087605E"/>
    <w:rsid w:val="008B1FEE"/>
    <w:rsid w:val="008B46D1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11EB"/>
    <w:rsid w:val="00A532F3"/>
    <w:rsid w:val="00A8489E"/>
    <w:rsid w:val="00AC29F3"/>
    <w:rsid w:val="00B231E5"/>
    <w:rsid w:val="00B9656C"/>
    <w:rsid w:val="00BA37A4"/>
    <w:rsid w:val="00BA5505"/>
    <w:rsid w:val="00C02B87"/>
    <w:rsid w:val="00C4086D"/>
    <w:rsid w:val="00C41E1C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12A13"/>
    <w:rsid w:val="00E22ACD"/>
    <w:rsid w:val="00E5351B"/>
    <w:rsid w:val="00E620B0"/>
    <w:rsid w:val="00E81B40"/>
    <w:rsid w:val="00EF40BA"/>
    <w:rsid w:val="00EF555B"/>
    <w:rsid w:val="00F027BB"/>
    <w:rsid w:val="00F11DCF"/>
    <w:rsid w:val="00F162EA"/>
    <w:rsid w:val="00F52D27"/>
    <w:rsid w:val="00F83527"/>
    <w:rsid w:val="00FB5924"/>
    <w:rsid w:val="00FD583F"/>
    <w:rsid w:val="00FD7488"/>
    <w:rsid w:val="00FE4BC7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D793C6"/>
  <w15:docId w15:val="{BDE55731-696B-44FF-91ED-3F9AE2D4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110C5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sid w:val="000959E4"/>
    <w:rPr>
      <w:color w:val="3592C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05C02"/>
    <w:rPr>
      <w:color w:val="3592CF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B9656C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1"/>
    <w:semiHidden/>
    <w:rsid w:val="00110C5F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3228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24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970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52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813940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9991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715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33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api.foursquare.com/v2/venues/explore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hyperlink" Target="https://www.whatsuplife.in/delhi/blog/zip-pin-postal-code-pincodes-delhi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coursera.org/professional-certificates/ibm-data-science?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MA91778\AppData\Roaming\Microsoft\Templates\Re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189597567F81486595156D57CA11B3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93C2A-5070-47CF-95C7-710F9D08B019}"/>
      </w:docPartPr>
      <w:docPartBody>
        <w:p w:rsidR="00A90466" w:rsidRDefault="0035197E">
          <w:pPr>
            <w:pStyle w:val="189597567F81486595156D57CA11B330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May 27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A67AB20EC94442C2ABD67BA46E457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481E67-CF48-47F2-AB5D-35A68D0A4042}"/>
      </w:docPartPr>
      <w:docPartBody>
        <w:p w:rsidR="00A90466" w:rsidRDefault="0035197E">
          <w:pPr>
            <w:pStyle w:val="A67AB20EC94442C2ABD67BA46E457076"/>
          </w:pPr>
          <w:r>
            <w:t>COMPANY NAME</w:t>
          </w:r>
        </w:p>
      </w:docPartBody>
    </w:docPart>
    <w:docPart>
      <w:docPartPr>
        <w:name w:val="18EED0BA43EE45DD8A2EE35E4AE8A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FBAE05-9CE9-4765-B2F2-420E4148172D}"/>
      </w:docPartPr>
      <w:docPartBody>
        <w:p w:rsidR="00A90466" w:rsidRDefault="0035197E">
          <w:pPr>
            <w:pStyle w:val="18EED0BA43EE45DD8A2EE35E4AE8A41D"/>
          </w:pPr>
          <w:r>
            <w:t>Your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97E"/>
    <w:rsid w:val="0035197E"/>
    <w:rsid w:val="00A90466"/>
    <w:rsid w:val="00C82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</w:rPr>
  </w:style>
  <w:style w:type="paragraph" w:customStyle="1" w:styleId="189597567F81486595156D57CA11B330">
    <w:name w:val="189597567F81486595156D57CA11B330"/>
  </w:style>
  <w:style w:type="paragraph" w:customStyle="1" w:styleId="A67AB20EC94442C2ABD67BA46E457076">
    <w:name w:val="A67AB20EC94442C2ABD67BA46E457076"/>
  </w:style>
  <w:style w:type="paragraph" w:customStyle="1" w:styleId="18EED0BA43EE45DD8A2EE35E4AE8A41D">
    <w:name w:val="18EED0BA43EE45DD8A2EE35E4AE8A41D"/>
  </w:style>
  <w:style w:type="paragraph" w:customStyle="1" w:styleId="63AA54B000E5471B962377D0029B4DCC">
    <w:name w:val="63AA54B000E5471B962377D0029B4DCC"/>
  </w:style>
  <w:style w:type="paragraph" w:customStyle="1" w:styleId="DBDC7757CF514C2EAB9DCA220CFB6842">
    <w:name w:val="DBDC7757CF514C2EAB9DCA220CFB6842"/>
  </w:style>
  <w:style w:type="paragraph" w:customStyle="1" w:styleId="16FD9A6D28A24A9B88D547393678BB87">
    <w:name w:val="16FD9A6D28A24A9B88D547393678BB87"/>
  </w:style>
  <w:style w:type="paragraph" w:customStyle="1" w:styleId="739DA0F0D36B41D0B2022350161F1F78">
    <w:name w:val="739DA0F0D36B41D0B2022350161F1F78"/>
  </w:style>
  <w:style w:type="paragraph" w:customStyle="1" w:styleId="B1FC1C87A5AD40C6A8ED3A8F22D6DAB1">
    <w:name w:val="B1FC1C87A5AD40C6A8ED3A8F22D6DA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KT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</Template>
  <TotalTime>111</TotalTime>
  <Pages>1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Taneja, Karan [HMA]</dc:creator>
  <cp:keywords/>
  <cp:lastModifiedBy>Taneja, Karan [HMA]</cp:lastModifiedBy>
  <cp:revision>17</cp:revision>
  <cp:lastPrinted>2020-05-27T19:38:00Z</cp:lastPrinted>
  <dcterms:created xsi:type="dcterms:W3CDTF">2020-05-27T16:37:00Z</dcterms:created>
  <dcterms:modified xsi:type="dcterms:W3CDTF">2020-05-27T19:38:00Z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